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D7712" w14:textId="77777777" w:rsidR="00F93E26" w:rsidRDefault="002716E1" w:rsidP="00E76932">
      <w:pPr>
        <w:jc w:val="both"/>
        <w:sectPr w:rsidR="00F93E26" w:rsidSect="00F93E26">
          <w:footerReference w:type="default" r:id="rId11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EF117D5" wp14:editId="722C0B3C">
            <wp:simplePos x="0" y="0"/>
            <wp:positionH relativeFrom="column">
              <wp:posOffset>-280669</wp:posOffset>
            </wp:positionH>
            <wp:positionV relativeFrom="paragraph">
              <wp:posOffset>-880745</wp:posOffset>
            </wp:positionV>
            <wp:extent cx="2019300" cy="2013585"/>
            <wp:effectExtent l="0" t="0" r="0" b="571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H_T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19" cy="20146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1EB7FA3B" wp14:editId="13075F9C">
                <wp:simplePos x="0" y="0"/>
                <wp:positionH relativeFrom="column">
                  <wp:posOffset>-919480</wp:posOffset>
                </wp:positionH>
                <wp:positionV relativeFrom="paragraph">
                  <wp:posOffset>-1252220</wp:posOffset>
                </wp:positionV>
                <wp:extent cx="2667000" cy="11546840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15468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C12CE" id="Rectangle 91" o:spid="_x0000_s1026" style="position:absolute;margin-left:-72.4pt;margin-top:-98.6pt;width:210pt;height:909.2pt;z-index:-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" fillcolor="gray [1629]" stroked="f"/>
            </w:pict>
          </mc:Fallback>
        </mc:AlternateContent>
      </w:r>
      <w:r w:rsidR="006169B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EBA3AA" wp14:editId="16F268E2">
                <wp:simplePos x="0" y="0"/>
                <wp:positionH relativeFrom="column">
                  <wp:posOffset>-899795</wp:posOffset>
                </wp:positionH>
                <wp:positionV relativeFrom="paragraph">
                  <wp:posOffset>-928369</wp:posOffset>
                </wp:positionV>
                <wp:extent cx="619125" cy="2054860"/>
                <wp:effectExtent l="0" t="0" r="9525" b="254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0548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112122" w14:textId="77777777" w:rsidR="00635F87" w:rsidRPr="006169B9" w:rsidRDefault="00635F87" w:rsidP="00635F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6169B9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5718A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-70.85pt;margin-top:-73.1pt;width:48.75pt;height:161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" fillcolor="#eeece1 [3214]" stroked="f" strokeweight=".5pt">
                <v:textbox style="layout-flow:vertical;mso-layout-flow-alt:bottom-to-top">
                  <w:txbxContent>
                    <w:p w:rsidR="00635F87" w:rsidRPr="006169B9" w:rsidRDefault="00635F87" w:rsidP="00635F87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6169B9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B8254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CAE5B73" wp14:editId="77F73134">
                <wp:simplePos x="0" y="0"/>
                <wp:positionH relativeFrom="column">
                  <wp:posOffset>1785621</wp:posOffset>
                </wp:positionH>
                <wp:positionV relativeFrom="page">
                  <wp:posOffset>20320</wp:posOffset>
                </wp:positionV>
                <wp:extent cx="1962150" cy="835025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83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3A68C" w14:textId="77777777" w:rsidR="00533C46" w:rsidRPr="0031220D" w:rsidRDefault="0031220D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7F7F7F" w:themeColor="text1" w:themeTint="80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20D">
                              <w:rPr>
                                <w:rFonts w:ascii="Corbel" w:hAnsi="Corbel" w:cs="SegoePro-Light"/>
                                <w:b/>
                                <w:color w:val="7F7F7F" w:themeColor="text1" w:themeTint="80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Alexandre</w:t>
                            </w:r>
                          </w:p>
                          <w:p w14:paraId="5F1903D4" w14:textId="77777777" w:rsidR="0031220D" w:rsidRPr="0031220D" w:rsidRDefault="0031220D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20D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A895" id="Zone de texte 6" o:spid="_x0000_s1027" type="#_x0000_t202" style="position:absolute;left:0;text-align:left;margin-left:140.6pt;margin-top:1.6pt;width:154.5pt;height:6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" filled="f" stroked="f">
                <v:textbox>
                  <w:txbxContent>
                    <w:p w:rsidR="00533C46" w:rsidRPr="0031220D" w:rsidRDefault="0031220D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7F7F7F" w:themeColor="text1" w:themeTint="80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20D">
                        <w:rPr>
                          <w:rFonts w:ascii="Corbel" w:hAnsi="Corbel" w:cs="SegoePro-Light"/>
                          <w:b/>
                          <w:color w:val="7F7F7F" w:themeColor="text1" w:themeTint="80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Alexandre</w:t>
                      </w:r>
                    </w:p>
                    <w:p w:rsidR="0031220D" w:rsidRPr="0031220D" w:rsidRDefault="0031220D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20D"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Maxant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945931">
        <w:t xml:space="preserve"> </w:t>
      </w:r>
    </w:p>
    <w:p w14:paraId="6C2DAA74" w14:textId="77777777" w:rsidR="00AF7C19" w:rsidRDefault="00541B6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1277D6B" wp14:editId="43035081">
                <wp:simplePos x="0" y="0"/>
                <wp:positionH relativeFrom="page">
                  <wp:align>left</wp:align>
                </wp:positionH>
                <wp:positionV relativeFrom="paragraph">
                  <wp:posOffset>1474470</wp:posOffset>
                </wp:positionV>
                <wp:extent cx="2647950" cy="371856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3718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98776" w14:textId="77777777" w:rsidR="003C293C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Profil</w:t>
                            </w:r>
                          </w:p>
                          <w:p w14:paraId="037EAD8F" w14:textId="77777777" w:rsidR="00635F87" w:rsidRPr="00635F87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DD50BCF" w14:textId="77777777"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541B68" w:rsidRPr="00541B68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26</w:t>
                            </w:r>
                            <w:r w:rsidRPr="00541B68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ans</w:t>
                            </w: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, titulaire du permis B</w:t>
                            </w:r>
                          </w:p>
                          <w:p w14:paraId="6132DB44" w14:textId="77777777"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Je suis une personne dynamique et souriant, aimant le travail en équipe. Je suis très motivé pour apprendre le métier de l’informatique en alternance.</w:t>
                            </w:r>
                          </w:p>
                          <w:p w14:paraId="77129C16" w14:textId="77777777"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Je souhaite me professionnaliser rapidement afin d’en faire mon métier.</w:t>
                            </w:r>
                          </w:p>
                          <w:p w14:paraId="1FFAF6C6" w14:textId="77777777"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79D9CA4A" w14:textId="77777777"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Anglais : Niveau avancé (7 mois WH Australie)</w:t>
                            </w:r>
                          </w:p>
                          <w:p w14:paraId="33327A36" w14:textId="77777777" w:rsidR="00635F87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Espagnol : Niveau scolaire</w:t>
                            </w:r>
                          </w:p>
                          <w:p w14:paraId="328730E0" w14:textId="77777777" w:rsidR="00635F87" w:rsidRPr="00635F87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076AD141" w14:textId="27BBC278" w:rsidR="003C293C" w:rsidRPr="003D498F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</w:pPr>
                            <w:r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Informatique : Word, Excel, SQL, </w:t>
                            </w:r>
                            <w:r w:rsid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Java</w:t>
                            </w:r>
                            <w:r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, Openclassroom</w:t>
                            </w:r>
                            <w:r w:rsidR="009069F1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,</w:t>
                            </w:r>
                            <w:r w:rsidR="00541B68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Java, </w:t>
                            </w:r>
                            <w:r w:rsidR="009069F1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PHP,</w:t>
                            </w:r>
                            <w:r w:rsidR="00541B68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9069F1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HTML,</w:t>
                            </w:r>
                            <w:r w:rsidR="00541B68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="009069F1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>CSS</w:t>
                            </w:r>
                            <w:r w:rsidR="003C293C" w:rsidRPr="003D498F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77D6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8" type="#_x0000_t202" style="position:absolute;margin-left:0;margin-top:116.1pt;width:208.5pt;height:292.8pt;z-index:2517309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" filled="f" stroked="f">
                <v:textbox>
                  <w:txbxContent>
                    <w:p w14:paraId="78698776" w14:textId="77777777" w:rsidR="003C293C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  <w:t>Profil</w:t>
                      </w:r>
                    </w:p>
                    <w:p w14:paraId="037EAD8F" w14:textId="77777777" w:rsidR="00635F87" w:rsidRPr="00635F87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2DD50BCF" w14:textId="77777777"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="00541B68" w:rsidRPr="00541B68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26</w:t>
                      </w:r>
                      <w:r w:rsidRPr="00541B68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ans</w:t>
                      </w: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, titulaire du permis B</w:t>
                      </w:r>
                    </w:p>
                    <w:p w14:paraId="6132DB44" w14:textId="77777777"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Je suis une personne dynamique et souriant, aimant le travail en équipe. Je suis très motivé pour apprendre le métier de l’informatique en alternance.</w:t>
                      </w:r>
                    </w:p>
                    <w:p w14:paraId="77129C16" w14:textId="77777777"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Je souhaite me professionnaliser rapidement afin d’en faire mon métier.</w:t>
                      </w:r>
                    </w:p>
                    <w:p w14:paraId="1FFAF6C6" w14:textId="77777777"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</w:p>
                    <w:p w14:paraId="79D9CA4A" w14:textId="77777777"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Anglais : Niveau avancé (7 mois WH Australie)</w:t>
                      </w:r>
                    </w:p>
                    <w:p w14:paraId="33327A36" w14:textId="77777777" w:rsidR="00635F87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Espagnol : Niveau scolaire</w:t>
                      </w:r>
                    </w:p>
                    <w:p w14:paraId="328730E0" w14:textId="77777777" w:rsidR="00635F87" w:rsidRPr="00635F87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</w:p>
                    <w:p w14:paraId="076AD141" w14:textId="27BBC278" w:rsidR="003C293C" w:rsidRPr="003D498F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</w:pPr>
                      <w:r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Informatique : Word, Excel, SQL, </w:t>
                      </w:r>
                      <w:r w:rsid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Java</w:t>
                      </w:r>
                      <w:r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, Openclassroom</w:t>
                      </w:r>
                      <w:r w:rsidR="009069F1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,</w:t>
                      </w:r>
                      <w:r w:rsidR="00541B68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Java, </w:t>
                      </w:r>
                      <w:r w:rsidR="009069F1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PHP,</w:t>
                      </w:r>
                      <w:r w:rsidR="00541B68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9069F1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HTML,</w:t>
                      </w:r>
                      <w:r w:rsidR="00541B68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="009069F1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>CSS</w:t>
                      </w:r>
                      <w:r w:rsidR="003C293C" w:rsidRPr="003D498F">
                        <w:rPr>
                          <w:rFonts w:ascii="Corbel" w:hAnsi="Corbel" w:cstheme="majorHAnsi"/>
                          <w:b/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52B9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344E82" wp14:editId="7EB4D5C5">
                <wp:simplePos x="0" y="0"/>
                <wp:positionH relativeFrom="page">
                  <wp:align>right</wp:align>
                </wp:positionH>
                <wp:positionV relativeFrom="paragraph">
                  <wp:posOffset>4117340</wp:posOffset>
                </wp:positionV>
                <wp:extent cx="4872355" cy="4457700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355" cy="445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064299" w14:textId="77777777" w:rsidR="009069F1" w:rsidRDefault="009069F1" w:rsidP="00B92925">
                            <w:pPr>
                              <w:tabs>
                                <w:tab w:val="left" w:pos="850"/>
                              </w:tabs>
                              <w:ind w:left="720" w:hanging="360"/>
                            </w:pPr>
                          </w:p>
                          <w:p w14:paraId="0235D0B6" w14:textId="77777777" w:rsidR="00541B68" w:rsidRPr="002303A4" w:rsidRDefault="00541B68" w:rsidP="00762FB5">
                            <w:pPr>
                              <w:pStyle w:val="Textedebulles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Oct 19 – Auj 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Transports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Auto Brunier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Contrat en Alternance SIO</w:t>
                            </w:r>
                          </w:p>
                          <w:p w14:paraId="65948386" w14:textId="77777777" w:rsidR="00541B68" w:rsidRDefault="00541B68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Assistance informatique niveau faible et moyen</w:t>
                            </w:r>
                          </w:p>
                          <w:p w14:paraId="0D86885F" w14:textId="77777777" w:rsidR="00541B68" w:rsidRPr="002303A4" w:rsidRDefault="00541B68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Installation ordinatrice</w:t>
                            </w:r>
                          </w:p>
                          <w:p w14:paraId="7D2A6313" w14:textId="77777777" w:rsidR="00541B68" w:rsidRPr="00B92925" w:rsidRDefault="00541B68" w:rsidP="00762FB5">
                            <w:pPr>
                              <w:pStyle w:val="Textedebulles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Paramétrage complet</w:t>
                            </w:r>
                          </w:p>
                          <w:p w14:paraId="5E27C371" w14:textId="77777777" w:rsidR="009069F1" w:rsidRPr="009069F1" w:rsidRDefault="009069F1" w:rsidP="00541B6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14:paraId="3681A37D" w14:textId="38B381B1" w:rsidR="00533C46" w:rsidRPr="002303A4" w:rsidRDefault="00B92925" w:rsidP="00762FB5">
                            <w:pPr>
                              <w:pStyle w:val="Textedebulle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Mai 15 – </w:t>
                            </w:r>
                            <w:r w:rsidR="00344B05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Aout</w:t>
                            </w:r>
                            <w:r w:rsidR="00344B05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17 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Polyclinique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Kenval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Contrat en Alternance DCG</w:t>
                            </w:r>
                          </w:p>
                          <w:p w14:paraId="2669B94B" w14:textId="77777777" w:rsidR="00533C46" w:rsidRDefault="00B92925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Saisie factures, règlement fournisseurs et suivi des relances, saisie des stocks, lettrage et pointage des comptes</w:t>
                            </w:r>
                          </w:p>
                          <w:p w14:paraId="40F645A4" w14:textId="77777777" w:rsidR="00533C46" w:rsidRPr="002303A4" w:rsidRDefault="00B92925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Contrôle du chiffre d’affaire, déclaration TVA</w:t>
                            </w:r>
                          </w:p>
                          <w:p w14:paraId="42DA84C9" w14:textId="77777777" w:rsidR="00533C46" w:rsidRPr="00B92925" w:rsidRDefault="00B92925" w:rsidP="00762FB5">
                            <w:pPr>
                              <w:pStyle w:val="Textedebulles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Déclaration d’échanges de biens, déclaration d’honoraires DADS2</w:t>
                            </w:r>
                          </w:p>
                          <w:p w14:paraId="5424F58D" w14:textId="77777777" w:rsidR="00B92925" w:rsidRPr="002303A4" w:rsidRDefault="00B92925" w:rsidP="00762FB5">
                            <w:pPr>
                              <w:pStyle w:val="Textedebulles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Situation mensuelle </w:t>
                            </w:r>
                          </w:p>
                          <w:p w14:paraId="28ECF698" w14:textId="77777777" w:rsidR="00533C46" w:rsidRDefault="00533C46" w:rsidP="00B92925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14:paraId="25BCECED" w14:textId="77777777" w:rsidR="00533C46" w:rsidRPr="002303A4" w:rsidRDefault="00B92925" w:rsidP="00762FB5">
                            <w:pPr>
                              <w:pStyle w:val="Textedebulles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Novembre 2014</w:t>
                            </w:r>
                            <w:r w:rsidR="00533C46" w:rsidRPr="002303A4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Mars 15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Startpeople Intérimaire</w:t>
                            </w:r>
                          </w:p>
                          <w:p w14:paraId="5BDA136B" w14:textId="77777777" w:rsidR="00533C46" w:rsidRPr="00B92925" w:rsidRDefault="00B92925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Manœu</w:t>
                            </w:r>
                            <w:r w:rsidRPr="00B92925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vre en bâtiment</w:t>
                            </w:r>
                          </w:p>
                          <w:p w14:paraId="5827C91C" w14:textId="77777777" w:rsidR="00533C46" w:rsidRPr="002303A4" w:rsidRDefault="00B92925" w:rsidP="00762FB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Auditeur d’inventaire</w:t>
                            </w:r>
                          </w:p>
                          <w:p w14:paraId="095B1DD4" w14:textId="77777777" w:rsidR="00533C46" w:rsidRPr="00B92925" w:rsidRDefault="00B92925" w:rsidP="00762FB5">
                            <w:pPr>
                              <w:pStyle w:val="Textedebulles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Facteur</w:t>
                            </w:r>
                          </w:p>
                          <w:p w14:paraId="0793FBA7" w14:textId="77777777" w:rsidR="00533C46" w:rsidRPr="004B60AA" w:rsidRDefault="00533C46" w:rsidP="009069F1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 w:line="360" w:lineRule="auto"/>
                              <w:ind w:left="1080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44E82" id="Zone de texte 83" o:spid="_x0000_s1029" type="#_x0000_t202" style="position:absolute;margin-left:332.45pt;margin-top:324.2pt;width:383.65pt;height:351pt;z-index:2517207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" filled="f" stroked="f">
                <v:textbox>
                  <w:txbxContent>
                    <w:p w14:paraId="63064299" w14:textId="77777777" w:rsidR="009069F1" w:rsidRDefault="009069F1" w:rsidP="00B92925">
                      <w:pPr>
                        <w:tabs>
                          <w:tab w:val="left" w:pos="850"/>
                        </w:tabs>
                        <w:ind w:left="720" w:hanging="360"/>
                      </w:pPr>
                    </w:p>
                    <w:p w14:paraId="0235D0B6" w14:textId="77777777" w:rsidR="00541B68" w:rsidRPr="002303A4" w:rsidRDefault="00541B68" w:rsidP="00762FB5">
                      <w:pPr>
                        <w:pStyle w:val="Textedebulles"/>
                        <w:numPr>
                          <w:ilvl w:val="0"/>
                          <w:numId w:val="4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Oct 19 – Auj 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Transports</w:t>
                      </w: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Auto Brunier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Contrat en Alternance SIO</w:t>
                      </w:r>
                    </w:p>
                    <w:p w14:paraId="65948386" w14:textId="77777777" w:rsidR="00541B68" w:rsidRDefault="00541B68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4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Assistance informatique niveau faible et moyen</w:t>
                      </w:r>
                    </w:p>
                    <w:p w14:paraId="0D86885F" w14:textId="77777777" w:rsidR="00541B68" w:rsidRPr="002303A4" w:rsidRDefault="00541B68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4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Installation ordinatrice</w:t>
                      </w:r>
                    </w:p>
                    <w:p w14:paraId="7D2A6313" w14:textId="77777777" w:rsidR="00541B68" w:rsidRPr="00B92925" w:rsidRDefault="00541B68" w:rsidP="00762FB5">
                      <w:pPr>
                        <w:pStyle w:val="Textedebulles"/>
                        <w:numPr>
                          <w:ilvl w:val="1"/>
                          <w:numId w:val="4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Paramétrage complet</w:t>
                      </w:r>
                    </w:p>
                    <w:p w14:paraId="5E27C371" w14:textId="77777777" w:rsidR="009069F1" w:rsidRPr="009069F1" w:rsidRDefault="009069F1" w:rsidP="00541B68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</w:p>
                    <w:p w14:paraId="3681A37D" w14:textId="38B381B1" w:rsidR="00533C46" w:rsidRPr="002303A4" w:rsidRDefault="00B92925" w:rsidP="00762FB5">
                      <w:pPr>
                        <w:pStyle w:val="Textedebulles"/>
                        <w:numPr>
                          <w:ilvl w:val="0"/>
                          <w:numId w:val="2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Mai 15 – </w:t>
                      </w:r>
                      <w:r w:rsidR="00344B05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Aout</w:t>
                      </w:r>
                      <w:r w:rsidR="00344B05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17 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Polyclinique</w:t>
                      </w: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Kenval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Contrat en Alternance DCG</w:t>
                      </w:r>
                    </w:p>
                    <w:p w14:paraId="2669B94B" w14:textId="77777777" w:rsidR="00533C46" w:rsidRDefault="00B92925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Saisie factures, règlement fournisseurs et suivi des relances, saisie des stocks, lettrage et pointage des comptes</w:t>
                      </w:r>
                    </w:p>
                    <w:p w14:paraId="40F645A4" w14:textId="77777777" w:rsidR="00533C46" w:rsidRPr="002303A4" w:rsidRDefault="00B92925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Contrôle du chiffre d’affaire, déclaration TVA</w:t>
                      </w:r>
                    </w:p>
                    <w:p w14:paraId="42DA84C9" w14:textId="77777777" w:rsidR="00533C46" w:rsidRPr="00B92925" w:rsidRDefault="00B92925" w:rsidP="00762FB5">
                      <w:pPr>
                        <w:pStyle w:val="Textedebulles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Déclaration d’échanges de biens, déclaration d’honoraires DADS2</w:t>
                      </w:r>
                    </w:p>
                    <w:p w14:paraId="5424F58D" w14:textId="77777777" w:rsidR="00B92925" w:rsidRPr="002303A4" w:rsidRDefault="00B92925" w:rsidP="00762FB5">
                      <w:pPr>
                        <w:pStyle w:val="Textedebulles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Situation mensuelle </w:t>
                      </w:r>
                    </w:p>
                    <w:p w14:paraId="28ECF698" w14:textId="77777777" w:rsidR="00533C46" w:rsidRDefault="00533C46" w:rsidP="00B92925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14:paraId="25BCECED" w14:textId="77777777" w:rsidR="00533C46" w:rsidRPr="002303A4" w:rsidRDefault="00B92925" w:rsidP="00762FB5">
                      <w:pPr>
                        <w:pStyle w:val="Textedebulles"/>
                        <w:numPr>
                          <w:ilvl w:val="0"/>
                          <w:numId w:val="2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Novembre 2014</w:t>
                      </w:r>
                      <w:r w:rsidR="00533C46" w:rsidRPr="002303A4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Mars 15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Startpeople Intérimaire</w:t>
                      </w:r>
                    </w:p>
                    <w:p w14:paraId="5BDA136B" w14:textId="77777777" w:rsidR="00533C46" w:rsidRPr="00B92925" w:rsidRDefault="00B92925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Manœu</w:t>
                      </w:r>
                      <w:r w:rsidRPr="00B92925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vre en bâtiment</w:t>
                      </w:r>
                    </w:p>
                    <w:p w14:paraId="5827C91C" w14:textId="77777777" w:rsidR="00533C46" w:rsidRPr="002303A4" w:rsidRDefault="00B92925" w:rsidP="00762FB5">
                      <w:pPr>
                        <w:pStyle w:val="Textedebulles"/>
                        <w:widowControl w:val="0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Auditeur d’inventaire</w:t>
                      </w:r>
                    </w:p>
                    <w:p w14:paraId="095B1DD4" w14:textId="77777777" w:rsidR="00533C46" w:rsidRPr="00B92925" w:rsidRDefault="00B92925" w:rsidP="00762FB5">
                      <w:pPr>
                        <w:pStyle w:val="Textedebulles"/>
                        <w:numPr>
                          <w:ilvl w:val="1"/>
                          <w:numId w:val="2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Facteur</w:t>
                      </w:r>
                    </w:p>
                    <w:p w14:paraId="0793FBA7" w14:textId="77777777" w:rsidR="00533C46" w:rsidRPr="004B60AA" w:rsidRDefault="00533C46" w:rsidP="009069F1">
                      <w:pPr>
                        <w:pStyle w:val="Textedebulles"/>
                        <w:tabs>
                          <w:tab w:val="left" w:pos="850"/>
                        </w:tabs>
                        <w:spacing w:after="113" w:line="360" w:lineRule="auto"/>
                        <w:ind w:left="1080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7A79F334" wp14:editId="33740FD9">
                <wp:simplePos x="0" y="0"/>
                <wp:positionH relativeFrom="column">
                  <wp:posOffset>1740535</wp:posOffset>
                </wp:positionH>
                <wp:positionV relativeFrom="paragraph">
                  <wp:posOffset>3981450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-1143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-1143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B17B56" w14:textId="77777777" w:rsidR="00533C46" w:rsidRPr="008131F3" w:rsidRDefault="00533C46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aps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  <w:r w:rsidRPr="008131F3"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xpérience professionnelle</w:t>
                              </w:r>
                            </w:p>
                            <w:p w14:paraId="3ED5433F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C15A0" id="Groupe 3" o:spid="_x0000_s1030" style="position:absolute;margin-left:137.05pt;margin-top:313.5pt;width:215.6pt;height:20.8pt;z-index:251640320" coordorigin="-114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">
                <v:shape id="Zone de texte 18" o:spid="_x0000_s1031" type="#_x0000_t202" style="position:absolute;left:-114;width:27380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" fillcolor="#11514b" stroked="f">
                  <v:textbox>
                    <w:txbxContent>
                      <w:p w:rsidR="00533C46" w:rsidRPr="008131F3" w:rsidRDefault="00533C46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131F3">
                          <w:rPr>
                            <w:rFonts w:ascii="Corbel" w:hAnsi="Corbel" w:cs="SegoePro-Light"/>
                            <w:b/>
                            <w:caps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</w:t>
                        </w:r>
                        <w:r w:rsidRPr="008131F3"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xpérience professionnelle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2" type="#_x0000_t75" style="position:absolute;left:24765;top:476;width:1847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">
                  <v:imagedata r:id="rId14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90B859" wp14:editId="78FCF0DD">
                <wp:simplePos x="0" y="0"/>
                <wp:positionH relativeFrom="column">
                  <wp:posOffset>1742440</wp:posOffset>
                </wp:positionH>
                <wp:positionV relativeFrom="paragraph">
                  <wp:posOffset>1777365</wp:posOffset>
                </wp:positionV>
                <wp:extent cx="4733925" cy="2228850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2228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8537B" w14:textId="18DC1EA0" w:rsidR="003D498F" w:rsidRDefault="003D498F" w:rsidP="00762FB5">
                            <w:pPr>
                              <w:pStyle w:val="Textedebulles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2021 – Bachelor DEVOPS – EPSI - Montpellier</w:t>
                            </w:r>
                          </w:p>
                          <w:p w14:paraId="04F57BF4" w14:textId="782A1B9B" w:rsidR="00533C46" w:rsidRPr="005D4E4E" w:rsidRDefault="0031220D" w:rsidP="00762FB5">
                            <w:pPr>
                              <w:pStyle w:val="Textedebulles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Sept 2019 BTS Service Informatique aux Organisations – Ecole ESICAD</w:t>
                            </w:r>
                          </w:p>
                          <w:p w14:paraId="58A10180" w14:textId="77777777" w:rsidR="0031220D" w:rsidRPr="0019021C" w:rsidRDefault="00CE2C04" w:rsidP="00762FB5">
                            <w:pPr>
                              <w:pStyle w:val="Textedebulles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2015 – 2017 Licence Dîplome de Comptabilité Général</w:t>
                            </w:r>
                            <w:r w:rsidR="0019021C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                                     </w:t>
                            </w:r>
                            <w:r w:rsidRPr="0019021C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– Lycée Jacques Prévert St Christol lez Ales</w:t>
                            </w:r>
                          </w:p>
                          <w:p w14:paraId="33C37EBE" w14:textId="77777777" w:rsidR="00CE2C04" w:rsidRPr="005D4E4E" w:rsidRDefault="00CE2C04" w:rsidP="00762FB5">
                            <w:pPr>
                              <w:pStyle w:val="Textedebulles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2012 – 2014 BTS Comptabilité et Gestion des Organisations</w:t>
                            </w:r>
                            <w:r w:rsidR="0019021C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                            </w:t>
                            </w: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– Lycée Jacques Prévert St Christol lez Ales</w:t>
                            </w:r>
                          </w:p>
                          <w:p w14:paraId="6DE2006F" w14:textId="77777777" w:rsidR="00CE2C04" w:rsidRPr="00CE2C04" w:rsidRDefault="00CE2C04" w:rsidP="00CE2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CE2C04"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  <w:t>Obtention du Brevet de Technicien Supérieur</w:t>
                            </w:r>
                          </w:p>
                          <w:p w14:paraId="1237921F" w14:textId="77777777" w:rsidR="00CE2C04" w:rsidRPr="00CE2C04" w:rsidRDefault="00CE2C04" w:rsidP="00762FB5">
                            <w:pPr>
                              <w:pStyle w:val="Textedebulles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2010 – 2012 Baccalauréat Lycée Albert Camus – Nîmes</w:t>
                            </w:r>
                          </w:p>
                          <w:p w14:paraId="78ED6309" w14:textId="77777777" w:rsidR="00CE2C04" w:rsidRPr="00CE2C04" w:rsidRDefault="00CE2C04" w:rsidP="00CE2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CE2C04"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  <w:t>Obtention du baccalauréat Scientifique</w:t>
                            </w:r>
                          </w:p>
                          <w:p w14:paraId="45FD3DD1" w14:textId="77777777" w:rsidR="00CE2C04" w:rsidRPr="00CE2C04" w:rsidRDefault="00CE2C04" w:rsidP="00CE2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  <w:p w14:paraId="1F3943FC" w14:textId="77777777" w:rsidR="00CE2C04" w:rsidRPr="004B60AA" w:rsidRDefault="00CE2C04" w:rsidP="00CE2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0B859" id="Zone de texte 36" o:spid="_x0000_s1033" type="#_x0000_t202" style="position:absolute;margin-left:137.2pt;margin-top:139.95pt;width:372.75pt;height:175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" filled="f" stroked="f">
                <v:textbox>
                  <w:txbxContent>
                    <w:p w14:paraId="4808537B" w14:textId="18DC1EA0" w:rsidR="003D498F" w:rsidRDefault="003D498F" w:rsidP="00762FB5">
                      <w:pPr>
                        <w:pStyle w:val="Textedebulles"/>
                        <w:numPr>
                          <w:ilvl w:val="0"/>
                          <w:numId w:val="1"/>
                        </w:numPr>
                        <w:tabs>
                          <w:tab w:val="left" w:pos="850"/>
                        </w:tabs>
                        <w:spacing w:after="113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2021 – Bachelor DEVOPS – EPSI - Montpellier</w:t>
                      </w:r>
                    </w:p>
                    <w:p w14:paraId="04F57BF4" w14:textId="782A1B9B" w:rsidR="00533C46" w:rsidRPr="005D4E4E" w:rsidRDefault="0031220D" w:rsidP="00762FB5">
                      <w:pPr>
                        <w:pStyle w:val="Textedebulles"/>
                        <w:numPr>
                          <w:ilvl w:val="0"/>
                          <w:numId w:val="1"/>
                        </w:numPr>
                        <w:tabs>
                          <w:tab w:val="left" w:pos="850"/>
                        </w:tabs>
                        <w:spacing w:after="113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Sept 2019 BTS Service Informatique aux Organisations – Ecole ESICAD</w:t>
                      </w:r>
                    </w:p>
                    <w:p w14:paraId="58A10180" w14:textId="77777777" w:rsidR="0031220D" w:rsidRPr="0019021C" w:rsidRDefault="00CE2C04" w:rsidP="00762FB5">
                      <w:pPr>
                        <w:pStyle w:val="Textedebulles"/>
                        <w:numPr>
                          <w:ilvl w:val="0"/>
                          <w:numId w:val="1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2015 – 2017 Licence Dîplome de Comptabilité Général</w:t>
                      </w:r>
                      <w:r w:rsidR="0019021C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                                     </w:t>
                      </w:r>
                      <w:r w:rsidRPr="0019021C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– Lycée Jacques Prévert St Christol lez Ales</w:t>
                      </w:r>
                    </w:p>
                    <w:p w14:paraId="33C37EBE" w14:textId="77777777" w:rsidR="00CE2C04" w:rsidRPr="005D4E4E" w:rsidRDefault="00CE2C04" w:rsidP="00762FB5">
                      <w:pPr>
                        <w:pStyle w:val="Textedebulles"/>
                        <w:numPr>
                          <w:ilvl w:val="0"/>
                          <w:numId w:val="1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2012 – 2014 BTS Comptabilité et Gestion des Organisations</w:t>
                      </w:r>
                      <w:r w:rsidR="0019021C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                            </w:t>
                      </w: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– Lycée Jacques Prévert St Christol lez Ales</w:t>
                      </w:r>
                    </w:p>
                    <w:p w14:paraId="6DE2006F" w14:textId="77777777" w:rsidR="00CE2C04" w:rsidRPr="00CE2C04" w:rsidRDefault="00CE2C04" w:rsidP="00CE2C04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CE2C04"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  <w:t>Obtention du Brevet de Technicien Supérieur</w:t>
                      </w:r>
                    </w:p>
                    <w:p w14:paraId="1237921F" w14:textId="77777777" w:rsidR="00CE2C04" w:rsidRPr="00CE2C04" w:rsidRDefault="00CE2C04" w:rsidP="00762FB5">
                      <w:pPr>
                        <w:pStyle w:val="Textedebulles"/>
                        <w:numPr>
                          <w:ilvl w:val="0"/>
                          <w:numId w:val="1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2010 – 2012 Baccalauréat Lycée Albert Camus – Nîmes</w:t>
                      </w:r>
                    </w:p>
                    <w:p w14:paraId="78ED6309" w14:textId="77777777" w:rsidR="00CE2C04" w:rsidRPr="00CE2C04" w:rsidRDefault="00CE2C04" w:rsidP="00CE2C04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CE2C04"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  <w:t>Obtention du baccalauréat Scientifique</w:t>
                      </w:r>
                    </w:p>
                    <w:p w14:paraId="45FD3DD1" w14:textId="77777777" w:rsidR="00CE2C04" w:rsidRPr="00CE2C04" w:rsidRDefault="00CE2C04" w:rsidP="00CE2C04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  <w:p w14:paraId="1F3943FC" w14:textId="77777777" w:rsidR="00CE2C04" w:rsidRPr="004B60AA" w:rsidRDefault="00CE2C04" w:rsidP="00CE2C04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1AB159E1" wp14:editId="20D1CF80">
                <wp:simplePos x="0" y="0"/>
                <wp:positionH relativeFrom="column">
                  <wp:posOffset>1736725</wp:posOffset>
                </wp:positionH>
                <wp:positionV relativeFrom="paragraph">
                  <wp:posOffset>1429631</wp:posOffset>
                </wp:positionV>
                <wp:extent cx="2747645" cy="263455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415" y="20348"/>
                    <wp:lineTo x="21415" y="0"/>
                    <wp:lineTo x="0" y="0"/>
                  </wp:wrapPolygon>
                </wp:wrapThrough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7645" cy="263455"/>
                          <a:chOff x="-9525" y="609228"/>
                          <a:chExt cx="2747645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-9525" y="609228"/>
                            <a:ext cx="2747645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0C2742" w14:textId="77777777"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Formation</w:t>
                              </w:r>
                            </w:p>
                            <w:p w14:paraId="674AD615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5545" y="64654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8E575" id="Groupe 2" o:spid="_x0000_s1034" style="position:absolute;margin-left:136.75pt;margin-top:112.55pt;width:216.35pt;height:20.75pt;z-index:251649536;mso-width-relative:margin;mso-height-relative:margin" coordorigin="-95,6092" coordsize="27476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">
                <v:shape id="Zone de texte 65" o:spid="_x0000_s1035" type="#_x0000_t202" style="position:absolute;left:-95;top:6092;width:27476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" fillcolor="#1e8d82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Formation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3" o:spid="_x0000_s1036" type="#_x0000_t75" style="position:absolute;left:24555;top:6465;width:2229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">
                  <v:imagedata r:id="rId16" o:title=""/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C123545" wp14:editId="519274C1">
                <wp:simplePos x="0" y="0"/>
                <wp:positionH relativeFrom="page">
                  <wp:align>right</wp:align>
                </wp:positionH>
                <wp:positionV relativeFrom="paragraph">
                  <wp:posOffset>299085</wp:posOffset>
                </wp:positionV>
                <wp:extent cx="4905375" cy="1143000"/>
                <wp:effectExtent l="0" t="0" r="9525" b="0"/>
                <wp:wrapThrough wrapText="bothSides">
                  <wp:wrapPolygon edited="0">
                    <wp:start x="0" y="0"/>
                    <wp:lineTo x="0" y="21240"/>
                    <wp:lineTo x="21558" y="21240"/>
                    <wp:lineTo x="21558" y="0"/>
                    <wp:lineTo x="0" y="0"/>
                  </wp:wrapPolygon>
                </wp:wrapThrough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11430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33D4E" w14:textId="77777777" w:rsidR="00533C46" w:rsidRPr="005D4E4E" w:rsidRDefault="002716E1" w:rsidP="0075570E">
                            <w:pPr>
                              <w:pStyle w:val="Textedebulles"/>
                              <w:spacing w:after="113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Candidature pour un</w:t>
                            </w:r>
                            <w:r w:rsidR="005D4E4E" w:rsidRPr="005D4E4E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poste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 alternance </w:t>
                            </w:r>
                            <w:r w:rsidR="005D4E4E" w:rsidRPr="005D4E4E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dans le cadre du BTS Services Informati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que aux Organisations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5200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61E1" id="Zone de texte 14" o:spid="_x0000_s1037" type="#_x0000_t202" style="position:absolute;margin-left:335.05pt;margin-top:23.55pt;width:386.25pt;height:90pt;z-index:2516352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" fillcolor="#4bacc6 [3208]" stroked="f">
                <v:textbox inset="7mm,,,0">
                  <w:txbxContent>
                    <w:p w:rsidR="00533C46" w:rsidRPr="005D4E4E" w:rsidRDefault="002716E1" w:rsidP="0075570E">
                      <w:pPr>
                        <w:pStyle w:val="Textedebulles"/>
                        <w:spacing w:after="113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Candidature pour un</w:t>
                      </w:r>
                      <w:r w:rsidR="005D4E4E" w:rsidRPr="005D4E4E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poste 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 alternance </w:t>
                      </w:r>
                      <w:r w:rsidR="005D4E4E" w:rsidRPr="005D4E4E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dans le cadre du BTS Services Informati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que aux Organisations 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9069F1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A95DE09" wp14:editId="6273FBE0">
                <wp:simplePos x="0" y="0"/>
                <wp:positionH relativeFrom="column">
                  <wp:posOffset>1729105</wp:posOffset>
                </wp:positionH>
                <wp:positionV relativeFrom="paragraph">
                  <wp:posOffset>7854950</wp:posOffset>
                </wp:positionV>
                <wp:extent cx="3046730" cy="847725"/>
                <wp:effectExtent l="0" t="0" r="0" b="9525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73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62614" w14:textId="77777777" w:rsidR="00B8254F" w:rsidRDefault="00B8254F" w:rsidP="00762FB5">
                            <w:pPr>
                              <w:pStyle w:val="Textedebulles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Travail en équipe</w:t>
                            </w:r>
                          </w:p>
                          <w:p w14:paraId="1BDFA3E3" w14:textId="77777777" w:rsidR="00B8254F" w:rsidRDefault="00B8254F" w:rsidP="00762FB5">
                            <w:pPr>
                              <w:pStyle w:val="Textedebulles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Rigueur</w:t>
                            </w:r>
                          </w:p>
                          <w:p w14:paraId="6D9EEE0A" w14:textId="77777777" w:rsidR="00B8254F" w:rsidRDefault="00B8254F" w:rsidP="00762FB5">
                            <w:pPr>
                              <w:pStyle w:val="Textedebulles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Réactivité</w:t>
                            </w:r>
                          </w:p>
                          <w:p w14:paraId="051EE6C7" w14:textId="77777777" w:rsidR="00B8254F" w:rsidRDefault="00B8254F" w:rsidP="00762FB5">
                            <w:pPr>
                              <w:pStyle w:val="Textedebulles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Curiosité</w:t>
                            </w:r>
                          </w:p>
                          <w:p w14:paraId="0D881E90" w14:textId="77777777" w:rsidR="00533C46" w:rsidRPr="00B8254F" w:rsidRDefault="00533C46" w:rsidP="00B8254F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ind w:firstLine="45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CAE5" id="Zone de texte 37" o:spid="_x0000_s1038" type="#_x0000_t202" style="position:absolute;margin-left:136.15pt;margin-top:618.5pt;width:239.9pt;height:66.7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" filled="f" stroked="f">
                <v:textbox>
                  <w:txbxContent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Travail en équipe</w:t>
                      </w:r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Rigueur</w:t>
                      </w:r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Réactivité</w:t>
                      </w:r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Curiosité</w:t>
                      </w:r>
                    </w:p>
                    <w:p w:rsidR="00533C46" w:rsidRPr="00B8254F" w:rsidRDefault="00533C46" w:rsidP="00B8254F">
                      <w:pPr>
                        <w:pStyle w:val="Textedebulles"/>
                        <w:tabs>
                          <w:tab w:val="left" w:pos="850"/>
                        </w:tabs>
                        <w:ind w:firstLine="45"/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069F1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6929CEA" wp14:editId="119A7D00">
                <wp:simplePos x="0" y="0"/>
                <wp:positionH relativeFrom="page">
                  <wp:align>left</wp:align>
                </wp:positionH>
                <wp:positionV relativeFrom="paragraph">
                  <wp:posOffset>5147310</wp:posOffset>
                </wp:positionV>
                <wp:extent cx="2562225" cy="2705100"/>
                <wp:effectExtent l="0" t="0" r="0" b="0"/>
                <wp:wrapThrough wrapText="bothSides">
                  <wp:wrapPolygon edited="0">
                    <wp:start x="321" y="0"/>
                    <wp:lineTo x="321" y="21448"/>
                    <wp:lineTo x="21038" y="21448"/>
                    <wp:lineTo x="21038" y="0"/>
                    <wp:lineTo x="321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70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DB13CF" w14:textId="77777777" w:rsidR="00B8254F" w:rsidRPr="00635F87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5F87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635F87" w:rsidRPr="00635F87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ontact</w:t>
                            </w:r>
                          </w:p>
                          <w:p w14:paraId="4B93A3A5" w14:textId="77777777" w:rsidR="00B8254F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F9DAA9" w14:textId="77777777" w:rsidR="00B8254F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Adresse</w:t>
                            </w:r>
                          </w:p>
                          <w:p w14:paraId="014690EA" w14:textId="0CF041E7" w:rsidR="00533C46" w:rsidRPr="008131F3" w:rsidRDefault="003D498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Rue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Rigaud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6C3A7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3400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Montp</w:t>
                            </w:r>
                            <w:r w:rsidR="006C3A7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ellier</w:t>
                            </w:r>
                          </w:p>
                          <w:p w14:paraId="0B321CE1" w14:textId="77777777" w:rsidR="00533C46" w:rsidRPr="008131F3" w:rsidRDefault="00533C46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8A9C3D" w14:textId="77777777" w:rsidR="00533C46" w:rsidRPr="008131F3" w:rsidRDefault="006C3A7F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Téléphone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533C46"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06.08.42.73.11</w:t>
                            </w:r>
                          </w:p>
                          <w:p w14:paraId="0C988D7E" w14:textId="77777777" w:rsidR="00533C46" w:rsidRPr="008131F3" w:rsidRDefault="00B8254F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  <w:r w:rsidR="00533C46"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hyperlink r:id="rId17" w:history="1"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2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a.maxant30@gmail.com</w:t>
                              </w:r>
                            </w:hyperlink>
                          </w:p>
                          <w:p w14:paraId="5378D4E1" w14:textId="77777777" w:rsidR="00533C46" w:rsidRPr="008131F3" w:rsidRDefault="00533C46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31F3"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Né le 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08</w:t>
                            </w:r>
                            <w:r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04</w:t>
                            </w:r>
                            <w:r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1994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14:paraId="5D8BA37A" w14:textId="77777777" w:rsidR="00533C46" w:rsidRPr="008131F3" w:rsidRDefault="00533C46" w:rsidP="008131F3">
                            <w:pPr>
                              <w:pStyle w:val="Textedebulles"/>
                              <w:spacing w:line="36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10B587C" w14:textId="77777777" w:rsidR="00533C46" w:rsidRPr="008131F3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29CEA" id="Zone de texte 1" o:spid="_x0000_s1039" type="#_x0000_t202" style="position:absolute;margin-left:0;margin-top:405.3pt;width:201.75pt;height:213pt;z-index:2516469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" filled="f" stroked="f">
                <v:textbox>
                  <w:txbxContent>
                    <w:p w14:paraId="0CDB13CF" w14:textId="77777777" w:rsidR="00B8254F" w:rsidRPr="00635F87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35F87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635F87" w:rsidRPr="00635F87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ontact</w:t>
                      </w:r>
                    </w:p>
                    <w:p w14:paraId="4B93A3A5" w14:textId="77777777" w:rsidR="00B8254F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F9DAA9" w14:textId="77777777" w:rsidR="00B8254F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Adresse</w:t>
                      </w:r>
                    </w:p>
                    <w:p w14:paraId="014690EA" w14:textId="0CF041E7" w:rsidR="00533C46" w:rsidRPr="008131F3" w:rsidRDefault="003D498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Rue 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Rigaud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6C3A7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3400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Montp</w:t>
                      </w:r>
                      <w:r w:rsidR="006C3A7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ellier</w:t>
                      </w:r>
                    </w:p>
                    <w:p w14:paraId="0B321CE1" w14:textId="77777777" w:rsidR="00533C46" w:rsidRPr="008131F3" w:rsidRDefault="00533C46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8A9C3D" w14:textId="77777777" w:rsidR="00533C46" w:rsidRPr="008131F3" w:rsidRDefault="006C3A7F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Téléphone</w:t>
                      </w:r>
                      <w:r w:rsidR="00533C46" w:rsidRPr="008131F3"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533C46"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06.08.42.73.11</w:t>
                      </w:r>
                    </w:p>
                    <w:p w14:paraId="0C988D7E" w14:textId="77777777" w:rsidR="00533C46" w:rsidRPr="008131F3" w:rsidRDefault="00B8254F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  <w:r w:rsidR="00533C46"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hyperlink r:id="rId18" w:history="1"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2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a.maxant30@gmail.com</w:t>
                        </w:r>
                      </w:hyperlink>
                    </w:p>
                    <w:p w14:paraId="5378D4E1" w14:textId="77777777" w:rsidR="00533C46" w:rsidRPr="008131F3" w:rsidRDefault="00533C46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31F3"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Né le 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08</w:t>
                      </w:r>
                      <w:r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04</w:t>
                      </w:r>
                      <w:r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1994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14:paraId="5D8BA37A" w14:textId="77777777" w:rsidR="00533C46" w:rsidRPr="008131F3" w:rsidRDefault="00533C46" w:rsidP="008131F3">
                      <w:pPr>
                        <w:pStyle w:val="Textedebulles"/>
                        <w:spacing w:line="360" w:lineRule="auto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10B587C" w14:textId="77777777" w:rsidR="00533C46" w:rsidRPr="008131F3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2716E1"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6EBA211E" wp14:editId="75957DF9">
                <wp:simplePos x="0" y="0"/>
                <wp:positionH relativeFrom="column">
                  <wp:posOffset>1747520</wp:posOffset>
                </wp:positionH>
                <wp:positionV relativeFrom="paragraph">
                  <wp:posOffset>7051675</wp:posOffset>
                </wp:positionV>
                <wp:extent cx="2738120" cy="807085"/>
                <wp:effectExtent l="0" t="0" r="5080" b="2540"/>
                <wp:wrapThrough wrapText="bothSides">
                  <wp:wrapPolygon edited="0">
                    <wp:start x="12473" y="0"/>
                    <wp:lineTo x="10970" y="7703"/>
                    <wp:lineTo x="0" y="13961"/>
                    <wp:lineTo x="0" y="21183"/>
                    <wp:lineTo x="21490" y="21183"/>
                    <wp:lineTo x="21490" y="13961"/>
                    <wp:lineTo x="10820" y="7703"/>
                    <wp:lineTo x="12774" y="7703"/>
                    <wp:lineTo x="14126" y="4333"/>
                    <wp:lineTo x="13976" y="0"/>
                    <wp:lineTo x="12473" y="0"/>
                  </wp:wrapPolygon>
                </wp:wrapThrough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807085"/>
                          <a:chOff x="895350" y="28575"/>
                          <a:chExt cx="2738120" cy="807085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895350" y="57150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AE1A0D" w14:textId="77777777"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Compétences</w:t>
                              </w:r>
                            </w:p>
                            <w:p w14:paraId="142A2F94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DBD9B" id="Groupe 4" o:spid="_x0000_s1040" style="position:absolute;margin-left:137.6pt;margin-top:555.25pt;width:215.6pt;height:63.55pt;z-index:251655680;mso-height-relative:margin" coordorigin="8953,285" coordsize="27381,8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">
                <v:shape id="Zone de texte 69" o:spid="_x0000_s1041" type="#_x0000_t202" style="position:absolute;left:8953;top:5715;width:2738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" fillcolor="#48b6a8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Compétences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4" o:spid="_x0000_s1042" type="#_x0000_t75" style="position:absolute;left:25098;top:285;width:1295;height: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">
                  <v:imagedata r:id="rId20" o:title=""/>
                </v:shape>
                <w10:wrap type="through"/>
              </v:group>
            </w:pict>
          </mc:Fallback>
        </mc:AlternateContent>
      </w:r>
      <w:r w:rsidR="002716E1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30E9FE3" wp14:editId="631886A1">
                <wp:simplePos x="0" y="0"/>
                <wp:positionH relativeFrom="column">
                  <wp:posOffset>-890270</wp:posOffset>
                </wp:positionH>
                <wp:positionV relativeFrom="paragraph">
                  <wp:posOffset>7599045</wp:posOffset>
                </wp:positionV>
                <wp:extent cx="2638425" cy="264160"/>
                <wp:effectExtent l="0" t="0" r="9525" b="2540"/>
                <wp:wrapThrough wrapText="bothSides">
                  <wp:wrapPolygon edited="0">
                    <wp:start x="0" y="0"/>
                    <wp:lineTo x="0" y="20250"/>
                    <wp:lineTo x="21522" y="20250"/>
                    <wp:lineTo x="21522" y="0"/>
                    <wp:lineTo x="0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9D41CE" w14:textId="77777777" w:rsidR="00533C46" w:rsidRPr="00DC5877" w:rsidRDefault="00533C46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Centres d’intérêt</w:t>
                              </w:r>
                            </w:p>
                            <w:p w14:paraId="78F24BDB" w14:textId="77777777"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CC31060" id="Groupe 5" o:spid="_x0000_s1043" style="position:absolute;margin-left:-70.1pt;margin-top:598.35pt;width:207.75pt;height:20.8pt;z-index:251716608;mso-width-relative:margin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">
                <v:shape id="Zone de texte 73" o:spid="_x0000_s1044" type="#_x0000_t202" style="position:absolute;width:2738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" fillcolor="#ec974c" stroked="f">
                  <v:textbox>
                    <w:txbxContent>
                      <w:p w:rsidR="00533C46" w:rsidRPr="00DC5877" w:rsidRDefault="00533C46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Centres d’intérêt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45" type="#_x0000_t75" style="position:absolute;left:24717;top:571;width:1994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">
                  <v:imagedata r:id="rId22" o:title=""/>
                </v:shape>
                <w10:wrap type="through"/>
              </v:group>
            </w:pict>
          </mc:Fallback>
        </mc:AlternateContent>
      </w:r>
      <w:r w:rsidR="006169B9"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3EF1AD0D" wp14:editId="58889F0B">
                <wp:simplePos x="0" y="0"/>
                <wp:positionH relativeFrom="column">
                  <wp:posOffset>4919980</wp:posOffset>
                </wp:positionH>
                <wp:positionV relativeFrom="paragraph">
                  <wp:posOffset>112395</wp:posOffset>
                </wp:positionV>
                <wp:extent cx="1723390" cy="1531620"/>
                <wp:effectExtent l="0" t="0" r="29210" b="30480"/>
                <wp:wrapNone/>
                <wp:docPr id="92" name="Groupe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90" cy="1531620"/>
                          <a:chOff x="0" y="0"/>
                          <a:chExt cx="855345" cy="835660"/>
                        </a:xfrm>
                      </wpg:grpSpPr>
                      <wps:wsp>
                        <wps:cNvPr id="60" name="Connecteur droit 60"/>
                        <wps:cNvCnPr/>
                        <wps:spPr>
                          <a:xfrm flipV="1">
                            <a:off x="0" y="0"/>
                            <a:ext cx="845185" cy="835660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61"/>
                        <wps:cNvCnPr/>
                        <wps:spPr>
                          <a:xfrm flipV="1">
                            <a:off x="26670" y="424815"/>
                            <a:ext cx="822960" cy="41084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62"/>
                        <wps:cNvCnPr/>
                        <wps:spPr>
                          <a:xfrm flipV="1">
                            <a:off x="29210" y="713105"/>
                            <a:ext cx="826135" cy="12255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8720B" id="Grouper 92" o:spid="_x0000_s1026" style="position:absolute;margin-left:387.4pt;margin-top:8.85pt;width:135.7pt;height:120.6pt;z-index:251646464;mso-width-relative:margin;mso-height-relative:margin" coordsize="8553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">
                <v:line id="Connecteur droit 60" o:spid="_x0000_s1027" style="position:absolute;flip:y;visibility:visible;mso-wrap-style:square" from="0,0" to="8451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" strokecolor="white" strokeweight="1.25pt">
                  <v:stroke dashstyle="1 1" endcap="round"/>
                </v:line>
                <v:line id="Connecteur droit 61" o:spid="_x0000_s1028" style="position:absolute;flip:y;visibility:visible;mso-wrap-style:square" from="266,4248" to="8496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" strokecolor="white" strokeweight="1.25pt">
                  <v:stroke dashstyle="1 1" endcap="round"/>
                </v:line>
                <v:line id="Connecteur droit 62" o:spid="_x0000_s1029" style="position:absolute;flip:y;visibility:visible;mso-wrap-style:square" from="292,7131" to="8553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" strokecolor="white" strokeweight="1.25pt">
                  <v:stroke dashstyle="1 1" endcap="round"/>
                </v:line>
              </v:group>
            </w:pict>
          </mc:Fallback>
        </mc:AlternateContent>
      </w:r>
      <w:r w:rsidR="00635F87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C4A423D" wp14:editId="17DBDE74">
                <wp:simplePos x="0" y="0"/>
                <wp:positionH relativeFrom="column">
                  <wp:posOffset>-823595</wp:posOffset>
                </wp:positionH>
                <wp:positionV relativeFrom="paragraph">
                  <wp:posOffset>5960745</wp:posOffset>
                </wp:positionV>
                <wp:extent cx="2497672" cy="3553460"/>
                <wp:effectExtent l="0" t="0" r="36195" b="27940"/>
                <wp:wrapNone/>
                <wp:docPr id="89" name="Groupe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7672" cy="3553460"/>
                          <a:chOff x="0" y="0"/>
                          <a:chExt cx="1797862" cy="3554057"/>
                        </a:xfrm>
                      </wpg:grpSpPr>
                      <wps:wsp>
                        <wps:cNvPr id="85" name="Connecteur droit 85"/>
                        <wps:cNvCnPr/>
                        <wps:spPr>
                          <a:xfrm flipH="1" flipV="1">
                            <a:off x="0" y="0"/>
                            <a:ext cx="1797862" cy="310305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eur droit 86"/>
                        <wps:cNvCnPr/>
                        <wps:spPr>
                          <a:xfrm flipH="1" flipV="1">
                            <a:off x="9525" y="1245235"/>
                            <a:ext cx="1775012" cy="185162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eur droit 87"/>
                        <wps:cNvCnPr/>
                        <wps:spPr>
                          <a:xfrm flipH="1" flipV="1">
                            <a:off x="5080" y="2531745"/>
                            <a:ext cx="1743748" cy="524174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eur droit 88"/>
                        <wps:cNvCnPr/>
                        <wps:spPr>
                          <a:xfrm flipH="1" flipV="1">
                            <a:off x="19050" y="2150745"/>
                            <a:ext cx="1684804" cy="140331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BA0106" id="Grouper 89" o:spid="_x0000_s1026" style="position:absolute;margin-left:-64.85pt;margin-top:469.35pt;width:196.65pt;height:279.8pt;z-index:251728896;mso-width-relative:margin" coordsize="17978,3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">
                <v:line id="Connecteur droit 85" o:spid="_x0000_s1027" style="position:absolute;flip:x y;visibility:visible;mso-wrap-style:square" from="0,0" to="17978,3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" strokecolor="white" strokeweight="1.25pt">
                  <v:stroke dashstyle="1 1" endcap="round"/>
                </v:line>
                <v:line id="Connecteur droit 86" o:spid="_x0000_s1028" style="position:absolute;flip:x y;visibility:visible;mso-wrap-style:square" from="95,12452" to="17845,30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" strokecolor="white" strokeweight="1.25pt">
                  <v:stroke dashstyle="1 1" endcap="round"/>
                </v:line>
                <v:line id="Connecteur droit 87" o:spid="_x0000_s1029" style="position:absolute;flip:x y;visibility:visible;mso-wrap-style:square" from="50,25317" to="17488,30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" strokecolor="white" strokeweight="1.25pt">
                  <v:stroke dashstyle="1 1" endcap="round"/>
                </v:line>
                <v:line id="Connecteur droit 88" o:spid="_x0000_s1030" style="position:absolute;flip:x y;visibility:visible;mso-wrap-style:square" from="190,21507" to="17038,3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" strokecolor="white" strokeweight="1.25pt">
                  <v:stroke dashstyle="1 1" endcap="round"/>
                </v:line>
              </v:group>
            </w:pict>
          </mc:Fallback>
        </mc:AlternateContent>
      </w:r>
      <w:r w:rsidR="00635F87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8F1B5C5" wp14:editId="1BD73829">
                <wp:simplePos x="0" y="0"/>
                <wp:positionH relativeFrom="column">
                  <wp:posOffset>-899795</wp:posOffset>
                </wp:positionH>
                <wp:positionV relativeFrom="paragraph">
                  <wp:posOffset>7912100</wp:posOffset>
                </wp:positionV>
                <wp:extent cx="2657475" cy="792480"/>
                <wp:effectExtent l="0" t="0" r="0" b="762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55B1B" w14:textId="77777777" w:rsidR="00635F87" w:rsidRPr="00635F87" w:rsidRDefault="00635F87" w:rsidP="00BE5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35F87"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Voyage</w:t>
                            </w:r>
                          </w:p>
                          <w:p w14:paraId="0F64E54B" w14:textId="77777777" w:rsidR="00533C46" w:rsidRPr="00635F87" w:rsidRDefault="00635F87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35F87"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Nouvelles technologies</w:t>
                            </w:r>
                          </w:p>
                          <w:p w14:paraId="2CBD277E" w14:textId="77777777" w:rsidR="00635F87" w:rsidRPr="00635F87" w:rsidRDefault="00635F87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35F87"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Sport</w:t>
                            </w:r>
                          </w:p>
                          <w:p w14:paraId="6FA0DDEB" w14:textId="77777777" w:rsidR="00635F87" w:rsidRPr="00635F87" w:rsidRDefault="00635F87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sz w:val="24"/>
                                <w:szCs w:val="24"/>
                              </w:rPr>
                            </w:pPr>
                          </w:p>
                          <w:p w14:paraId="096E75B6" w14:textId="77777777" w:rsidR="00533C46" w:rsidRPr="00BE5C04" w:rsidRDefault="00533C46" w:rsidP="00BE5C04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 w:rsidRPr="00BE5C04">
                              <w:rPr>
                                <w:rFonts w:ascii="Corbel" w:hAnsi="Corbel" w:cs="SegoePro-Light"/>
                                <w:color w:val="7F7F7F" w:themeColor="text1" w:themeTint="80"/>
                              </w:rPr>
                              <w:t>Description du sport pratiqué, niveau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FDD4" id="Zone de texte 76" o:spid="_x0000_s1046" type="#_x0000_t202" style="position:absolute;margin-left:-70.85pt;margin-top:623pt;width:209.25pt;height:62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" filled="f" stroked="f">
                <v:textbox>
                  <w:txbxContent>
                    <w:p w:rsidR="00635F87" w:rsidRPr="00635F87" w:rsidRDefault="00635F87" w:rsidP="00BE5C0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635F87"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Voyage</w:t>
                      </w:r>
                    </w:p>
                    <w:p w:rsidR="00533C46" w:rsidRPr="00635F87" w:rsidRDefault="00635F87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635F87"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Nouvelles technologies</w:t>
                      </w:r>
                    </w:p>
                    <w:p w:rsidR="00635F87" w:rsidRPr="00635F87" w:rsidRDefault="00635F87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635F87"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Sport</w:t>
                      </w:r>
                    </w:p>
                    <w:p w:rsidR="00635F87" w:rsidRPr="00635F87" w:rsidRDefault="00635F87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EC974C"/>
                          <w:sz w:val="24"/>
                          <w:szCs w:val="24"/>
                        </w:rPr>
                      </w:pPr>
                    </w:p>
                    <w:p w:rsidR="00533C46" w:rsidRPr="00BE5C04" w:rsidRDefault="00533C46" w:rsidP="00BE5C04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 w:rsidRPr="00BE5C04">
                        <w:rPr>
                          <w:rFonts w:ascii="Corbel" w:hAnsi="Corbel" w:cs="SegoePro-Light"/>
                          <w:color w:val="7F7F7F" w:themeColor="text1" w:themeTint="80"/>
                        </w:rPr>
                        <w:t>Description du sport pratiqué, niveau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254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A923E75" wp14:editId="4772E5DF">
                <wp:simplePos x="0" y="0"/>
                <wp:positionH relativeFrom="column">
                  <wp:posOffset>3933825</wp:posOffset>
                </wp:positionH>
                <wp:positionV relativeFrom="page">
                  <wp:posOffset>363855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4CCE4" w14:textId="77777777" w:rsidR="00533C46" w:rsidRPr="0075570E" w:rsidRDefault="00533C46" w:rsidP="00D873DD">
                            <w:pPr>
                              <w:pStyle w:val="Textedebulles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/>
                                <w:color w:val="EC974C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CFCB5" id="Zone de texte 13" o:spid="_x0000_s1047" type="#_x0000_t202" style="position:absolute;margin-left:309.75pt;margin-top:28.65pt;width:237.25pt;height:5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" filled="f" stroked="f">
                <v:textbox>
                  <w:txbxContent>
                    <w:p w:rsidR="00533C46" w:rsidRPr="0075570E" w:rsidRDefault="00533C46" w:rsidP="00D873DD">
                      <w:pPr>
                        <w:pStyle w:val="Textedebulles"/>
                        <w:spacing w:after="113"/>
                        <w:jc w:val="center"/>
                        <w:rPr>
                          <w:rFonts w:ascii="Corbel" w:hAnsi="Corbel" w:cs="SegoePro-Light"/>
                          <w:i/>
                          <w:color w:val="EC974C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945931" w:rsidRPr="00945931">
        <w:t xml:space="preserve">  </w:t>
      </w:r>
    </w:p>
    <w:sectPr w:rsidR="00AF7C19" w:rsidSect="00B8254F">
      <w:type w:val="continuous"/>
      <w:pgSz w:w="11900" w:h="16840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3F6ED" w14:textId="77777777" w:rsidR="00762FB5" w:rsidRDefault="00762FB5" w:rsidP="00B51FFB">
      <w:r>
        <w:separator/>
      </w:r>
    </w:p>
  </w:endnote>
  <w:endnote w:type="continuationSeparator" w:id="0">
    <w:p w14:paraId="5807A83A" w14:textId="77777777" w:rsidR="00762FB5" w:rsidRDefault="00762FB5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38BD5" w14:textId="77777777" w:rsidR="00B8254F" w:rsidRDefault="00B8254F" w:rsidP="00B8254F">
    <w:pPr>
      <w:pStyle w:val="Pieddepage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751F8" w14:textId="77777777" w:rsidR="00762FB5" w:rsidRDefault="00762FB5" w:rsidP="00B51FFB">
      <w:r>
        <w:separator/>
      </w:r>
    </w:p>
  </w:footnote>
  <w:footnote w:type="continuationSeparator" w:id="0">
    <w:p w14:paraId="66E18A88" w14:textId="77777777" w:rsidR="00762FB5" w:rsidRDefault="00762FB5" w:rsidP="00B51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24498"/>
    <w:multiLevelType w:val="hybridMultilevel"/>
    <w:tmpl w:val="5AD8A6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95386"/>
    <w:multiLevelType w:val="hybridMultilevel"/>
    <w:tmpl w:val="86ECB4BC"/>
    <w:lvl w:ilvl="0" w:tplc="81D41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D5D86"/>
    <w:multiLevelType w:val="hybridMultilevel"/>
    <w:tmpl w:val="BAD61620"/>
    <w:lvl w:ilvl="0" w:tplc="81D41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870B8"/>
    <w:multiLevelType w:val="hybridMultilevel"/>
    <w:tmpl w:val="12A6BE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ctiveWritingStyle w:appName="MSWord" w:lang="fr-FR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20D"/>
    <w:rsid w:val="000164B4"/>
    <w:rsid w:val="000E5A1F"/>
    <w:rsid w:val="0019021C"/>
    <w:rsid w:val="001B01AB"/>
    <w:rsid w:val="001B55A0"/>
    <w:rsid w:val="002303A4"/>
    <w:rsid w:val="002319E2"/>
    <w:rsid w:val="00260D98"/>
    <w:rsid w:val="002716E1"/>
    <w:rsid w:val="0031220D"/>
    <w:rsid w:val="00344B05"/>
    <w:rsid w:val="003615FE"/>
    <w:rsid w:val="00380ED0"/>
    <w:rsid w:val="003C293C"/>
    <w:rsid w:val="003D445D"/>
    <w:rsid w:val="003D498F"/>
    <w:rsid w:val="004228E2"/>
    <w:rsid w:val="00427934"/>
    <w:rsid w:val="0043288E"/>
    <w:rsid w:val="00446CB6"/>
    <w:rsid w:val="004B60AA"/>
    <w:rsid w:val="00533C46"/>
    <w:rsid w:val="00541B68"/>
    <w:rsid w:val="005D4E4E"/>
    <w:rsid w:val="006169B9"/>
    <w:rsid w:val="00635F87"/>
    <w:rsid w:val="006856AB"/>
    <w:rsid w:val="006C3A7F"/>
    <w:rsid w:val="0075570E"/>
    <w:rsid w:val="00762FB5"/>
    <w:rsid w:val="00773A5E"/>
    <w:rsid w:val="00791F2D"/>
    <w:rsid w:val="008131F3"/>
    <w:rsid w:val="008424FA"/>
    <w:rsid w:val="009069F1"/>
    <w:rsid w:val="00945931"/>
    <w:rsid w:val="00993A09"/>
    <w:rsid w:val="00AA6C16"/>
    <w:rsid w:val="00AF7C19"/>
    <w:rsid w:val="00B47022"/>
    <w:rsid w:val="00B51FFB"/>
    <w:rsid w:val="00B8254F"/>
    <w:rsid w:val="00B92925"/>
    <w:rsid w:val="00BC5ADF"/>
    <w:rsid w:val="00BE5C04"/>
    <w:rsid w:val="00CC3162"/>
    <w:rsid w:val="00CE06E8"/>
    <w:rsid w:val="00CE2C04"/>
    <w:rsid w:val="00D326EE"/>
    <w:rsid w:val="00D8598A"/>
    <w:rsid w:val="00D873DD"/>
    <w:rsid w:val="00DC5877"/>
    <w:rsid w:val="00E15F8B"/>
    <w:rsid w:val="00E27B5B"/>
    <w:rsid w:val="00E76932"/>
    <w:rsid w:val="00F52B97"/>
    <w:rsid w:val="00F93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1856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  <w:style w:type="paragraph" w:styleId="Paragraphedeliste">
    <w:name w:val="List Paragraph"/>
    <w:basedOn w:val="Normal"/>
    <w:uiPriority w:val="34"/>
    <w:qFormat/>
    <w:rsid w:val="003D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mailto:adresse@email.zz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hyperlink" Target="mailto:adresse@email.z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CV%20moderne%20color&#233;%20(design%20vertical)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3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58BFE9-3386-49E3-A73E-58477E045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moderne coloré (design vertical).dotx</Template>
  <TotalTime>0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moderne coloré (design vertical)</vt:lpstr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2019-07-12T11:29:00Z</dcterms:created>
  <dcterms:modified xsi:type="dcterms:W3CDTF">2021-03-22T16:51:00Z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